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5CF1" w14:textId="4140C5AD" w:rsidR="005C6D45" w:rsidRPr="007070BB" w:rsidRDefault="0097443C">
      <w:pPr>
        <w:pStyle w:val="Ttulo"/>
        <w:rPr>
          <w:sz w:val="72"/>
          <w:szCs w:val="72"/>
          <w:lang w:val="pt-BR"/>
        </w:rPr>
      </w:pPr>
      <w:r w:rsidRPr="0097443C">
        <w:rPr>
          <w:sz w:val="72"/>
          <w:szCs w:val="72"/>
          <w:lang w:val="pt-BR" w:bidi="pt-BR"/>
        </w:rPr>
        <w:t>Mudando a Cor de Cabelo no GIMP</w:t>
      </w:r>
    </w:p>
    <w:p w14:paraId="4BED38EF" w14:textId="1A31519E" w:rsidR="00617D63" w:rsidRPr="007070BB" w:rsidRDefault="0097443C">
      <w:pPr>
        <w:rPr>
          <w:lang w:val="pt-BR"/>
        </w:rPr>
      </w:pPr>
      <w:bookmarkStart w:id="0" w:name="_Hlk487785372"/>
      <w:bookmarkEnd w:id="0"/>
      <w:r w:rsidRPr="0097443C">
        <w:rPr>
          <w:lang w:val="pt-BR" w:bidi="pt-BR"/>
        </w:rPr>
        <w:t>Este tutorial utiliza um método não destrutivo, ou seja, preservamos a foto original e fazemos a alteração usando uma camada de ajuste e uma máscara de camada.</w:t>
      </w:r>
    </w:p>
    <w:p w14:paraId="798E2D83" w14:textId="0746D4A1" w:rsidR="005C6D45" w:rsidRPr="007070BB" w:rsidRDefault="0097443C">
      <w:pPr>
        <w:pStyle w:val="Ttulo1"/>
        <w:rPr>
          <w:lang w:val="pt-BR"/>
        </w:rPr>
      </w:pPr>
      <w:r>
        <w:rPr>
          <w:lang w:val="pt-BR" w:bidi="pt-BR"/>
        </w:rPr>
        <w:t>Passos</w:t>
      </w:r>
    </w:p>
    <w:p w14:paraId="5E74E5BC" w14:textId="73762C0D" w:rsidR="00FB35C9" w:rsidRPr="007070BB" w:rsidRDefault="0097443C">
      <w:pPr>
        <w:rPr>
          <w:lang w:val="pt-BR"/>
        </w:rPr>
      </w:pPr>
      <w:r>
        <w:rPr>
          <w:lang w:val="pt-BR" w:bidi="pt-BR"/>
        </w:rPr>
        <w:t>Siga os passos a seguir</w:t>
      </w:r>
    </w:p>
    <w:p w14:paraId="459E53E9" w14:textId="24835E4A" w:rsidR="005C6D45" w:rsidRPr="007070BB" w:rsidRDefault="0097443C" w:rsidP="00D65327">
      <w:pPr>
        <w:pStyle w:val="Ttulo2"/>
        <w:rPr>
          <w:lang w:val="pt-BR"/>
        </w:rPr>
      </w:pPr>
      <w:r w:rsidRPr="0097443C">
        <w:rPr>
          <w:lang w:val="pt-BR" w:bidi="pt-BR"/>
        </w:rPr>
        <w:t>Passo 1: Importar a Imagem</w:t>
      </w:r>
    </w:p>
    <w:p w14:paraId="7EC5E371" w14:textId="4DBCF708" w:rsidR="0097443C" w:rsidRPr="0097443C" w:rsidRDefault="0097443C" w:rsidP="0097443C">
      <w:pPr>
        <w:pStyle w:val="Numerada"/>
        <w:numPr>
          <w:ilvl w:val="0"/>
          <w:numId w:val="33"/>
        </w:numPr>
        <w:rPr>
          <w:lang w:val="pt-BR" w:bidi="pt-BR"/>
        </w:rPr>
      </w:pPr>
      <w:r w:rsidRPr="0097443C">
        <w:rPr>
          <w:lang w:val="pt-BR" w:bidi="pt-BR"/>
        </w:rPr>
        <w:t>Abra o GIMP.</w:t>
      </w:r>
    </w:p>
    <w:p w14:paraId="2DD7D6B3" w14:textId="77777777" w:rsidR="0097443C" w:rsidRPr="0097443C" w:rsidRDefault="0097443C" w:rsidP="0097443C">
      <w:pPr>
        <w:pStyle w:val="Numerada"/>
        <w:numPr>
          <w:ilvl w:val="0"/>
          <w:numId w:val="33"/>
        </w:numPr>
        <w:rPr>
          <w:lang w:val="pt-BR"/>
        </w:rPr>
      </w:pPr>
      <w:r w:rsidRPr="0097443C">
        <w:rPr>
          <w:lang w:val="pt-BR"/>
        </w:rPr>
        <w:t>Vá em Arquivo &gt; Abrir (ou use o atalho Ctrl + O) e selecione a foto que deseja editar.</w:t>
      </w:r>
    </w:p>
    <w:p w14:paraId="097E845F" w14:textId="3FC242D8" w:rsidR="005C6D45" w:rsidRPr="0097443C" w:rsidRDefault="005C6D45" w:rsidP="0097443C">
      <w:pPr>
        <w:pStyle w:val="Numerada"/>
        <w:numPr>
          <w:ilvl w:val="0"/>
          <w:numId w:val="0"/>
        </w:numPr>
        <w:ind w:left="432"/>
        <w:rPr>
          <w:lang w:val="pt-BR"/>
        </w:rPr>
      </w:pPr>
    </w:p>
    <w:p w14:paraId="2D6215FA" w14:textId="2497CBD9" w:rsidR="005C6D45" w:rsidRPr="007070BB" w:rsidRDefault="0097443C" w:rsidP="0097443C">
      <w:pPr>
        <w:pStyle w:val="Ttulo2"/>
        <w:rPr>
          <w:lang w:val="pt-BR"/>
        </w:rPr>
      </w:pPr>
      <w:r w:rsidRPr="0097443C">
        <w:rPr>
          <w:lang w:val="pt-BR" w:bidi="pt-BR"/>
        </w:rPr>
        <w:t>Passo 2: Criar uma Nova Camada para a Nova Cor</w:t>
      </w:r>
    </w:p>
    <w:p w14:paraId="1365F46A" w14:textId="56045854" w:rsidR="0097443C" w:rsidRPr="0097443C" w:rsidRDefault="0097443C" w:rsidP="0097443C">
      <w:pPr>
        <w:pStyle w:val="Numerada"/>
        <w:numPr>
          <w:ilvl w:val="0"/>
          <w:numId w:val="38"/>
        </w:numPr>
        <w:rPr>
          <w:lang w:val="pt-BR" w:bidi="pt-BR"/>
        </w:rPr>
      </w:pPr>
      <w:r w:rsidRPr="0097443C">
        <w:rPr>
          <w:lang w:val="pt-BR" w:bidi="pt-BR"/>
        </w:rPr>
        <w:t>No menu superior, clique em Camada &gt; Nova Camada (ou no ícone de folha virada no painel de camadas à direita).</w:t>
      </w:r>
    </w:p>
    <w:p w14:paraId="495E5555" w14:textId="77777777" w:rsidR="0097443C" w:rsidRPr="0097443C" w:rsidRDefault="0097443C" w:rsidP="0097443C">
      <w:pPr>
        <w:pStyle w:val="Numerada"/>
        <w:numPr>
          <w:ilvl w:val="0"/>
          <w:numId w:val="33"/>
        </w:numPr>
        <w:rPr>
          <w:lang w:val="pt-BR" w:bidi="pt-BR"/>
        </w:rPr>
      </w:pPr>
      <w:r w:rsidRPr="0097443C">
        <w:rPr>
          <w:lang w:val="pt-BR" w:bidi="pt-BR"/>
        </w:rPr>
        <w:t>Dê o nome de Cor do Cabelo à nova camada.</w:t>
      </w:r>
    </w:p>
    <w:p w14:paraId="26F1E2D3" w14:textId="2FB6A56F" w:rsidR="005C6D45" w:rsidRDefault="0097443C" w:rsidP="0097443C">
      <w:pPr>
        <w:pStyle w:val="Numerada"/>
        <w:numPr>
          <w:ilvl w:val="0"/>
          <w:numId w:val="33"/>
        </w:numPr>
        <w:rPr>
          <w:lang w:val="pt-BR" w:bidi="pt-BR"/>
        </w:rPr>
      </w:pPr>
      <w:r w:rsidRPr="0097443C">
        <w:rPr>
          <w:lang w:val="pt-BR" w:bidi="pt-BR"/>
        </w:rPr>
        <w:t>Em Tipo de preenchimento, escolha Transparência e clique em OK.</w:t>
      </w:r>
    </w:p>
    <w:p w14:paraId="139C816C" w14:textId="77777777" w:rsidR="0097443C" w:rsidRDefault="0097443C" w:rsidP="0097443C">
      <w:pPr>
        <w:pStyle w:val="Numerada"/>
        <w:numPr>
          <w:ilvl w:val="0"/>
          <w:numId w:val="0"/>
        </w:numPr>
        <w:ind w:left="792"/>
        <w:rPr>
          <w:lang w:val="pt-BR" w:bidi="pt-BR"/>
        </w:rPr>
      </w:pPr>
    </w:p>
    <w:p w14:paraId="40FAE9B0" w14:textId="79793278" w:rsidR="0097443C" w:rsidRPr="007070BB" w:rsidRDefault="0097443C" w:rsidP="0097443C">
      <w:pPr>
        <w:pStyle w:val="Ttulo2"/>
        <w:rPr>
          <w:lang w:val="pt-BR"/>
        </w:rPr>
      </w:pPr>
      <w:r w:rsidRPr="0097443C">
        <w:rPr>
          <w:lang w:val="pt-BR" w:bidi="pt-BR"/>
        </w:rPr>
        <w:t>Passo 3: Pintar a Área do Cabelo</w:t>
      </w:r>
    </w:p>
    <w:p w14:paraId="7FDCD495" w14:textId="0944396B" w:rsidR="0097443C" w:rsidRPr="0097443C" w:rsidRDefault="0097443C" w:rsidP="0097443C">
      <w:pPr>
        <w:pStyle w:val="Numerada"/>
        <w:numPr>
          <w:ilvl w:val="0"/>
          <w:numId w:val="37"/>
        </w:numPr>
        <w:rPr>
          <w:lang w:val="pt-BR" w:bidi="pt-BR"/>
        </w:rPr>
      </w:pPr>
      <w:r w:rsidRPr="0097443C">
        <w:rPr>
          <w:lang w:val="pt-BR" w:bidi="pt-BR"/>
        </w:rPr>
        <w:t>Selecione a Ferramenta Pincel (P) na barra de ferramentas.</w:t>
      </w:r>
    </w:p>
    <w:p w14:paraId="55D460A6" w14:textId="77777777" w:rsidR="0097443C" w:rsidRPr="0097443C" w:rsidRDefault="0097443C" w:rsidP="0097443C">
      <w:pPr>
        <w:pStyle w:val="Numerada"/>
        <w:numPr>
          <w:ilvl w:val="0"/>
          <w:numId w:val="37"/>
        </w:numPr>
        <w:rPr>
          <w:lang w:val="pt-BR" w:bidi="pt-BR"/>
        </w:rPr>
      </w:pPr>
      <w:r w:rsidRPr="0097443C">
        <w:rPr>
          <w:lang w:val="pt-BR" w:bidi="pt-BR"/>
        </w:rPr>
        <w:t>Escolha a cor que você deseja para o novo cabelo (</w:t>
      </w:r>
      <w:proofErr w:type="spellStart"/>
      <w:r w:rsidRPr="0097443C">
        <w:rPr>
          <w:lang w:val="pt-BR" w:bidi="pt-BR"/>
        </w:rPr>
        <w:t>ex</w:t>
      </w:r>
      <w:proofErr w:type="spellEnd"/>
      <w:r w:rsidRPr="0097443C">
        <w:rPr>
          <w:lang w:val="pt-BR" w:bidi="pt-BR"/>
        </w:rPr>
        <w:t>: azul, vermelho, loiro) clicando no quadrado de cor de primeiro plano.</w:t>
      </w:r>
    </w:p>
    <w:p w14:paraId="4F8C9858" w14:textId="77777777" w:rsidR="0097443C" w:rsidRPr="0097443C" w:rsidRDefault="0097443C" w:rsidP="0097443C">
      <w:pPr>
        <w:pStyle w:val="Numerada"/>
        <w:numPr>
          <w:ilvl w:val="0"/>
          <w:numId w:val="37"/>
        </w:numPr>
        <w:rPr>
          <w:lang w:val="pt-BR" w:bidi="pt-BR"/>
        </w:rPr>
      </w:pPr>
      <w:r w:rsidRPr="0097443C">
        <w:rPr>
          <w:lang w:val="pt-BR" w:bidi="pt-BR"/>
        </w:rPr>
        <w:t>Certifique-se de que a camada Cor do Cabelo está selecionada.</w:t>
      </w:r>
    </w:p>
    <w:p w14:paraId="5FBD5237" w14:textId="77777777" w:rsidR="0097443C" w:rsidRPr="0097443C" w:rsidRDefault="0097443C" w:rsidP="0097443C">
      <w:pPr>
        <w:pStyle w:val="Numerada"/>
        <w:numPr>
          <w:ilvl w:val="0"/>
          <w:numId w:val="37"/>
        </w:numPr>
        <w:rPr>
          <w:lang w:val="pt-BR" w:bidi="pt-BR"/>
        </w:rPr>
      </w:pPr>
      <w:r w:rsidRPr="0097443C">
        <w:rPr>
          <w:lang w:val="pt-BR" w:bidi="pt-BR"/>
        </w:rPr>
        <w:t>Pinte toda a área do cabelo. Não se preocupe se passar um pouco das bordas do rosto ou do fundo por enquanto.</w:t>
      </w:r>
    </w:p>
    <w:p w14:paraId="74E3EB23" w14:textId="7D07F78C" w:rsidR="0097443C" w:rsidRDefault="0097443C" w:rsidP="0097443C">
      <w:pPr>
        <w:pStyle w:val="Numerada"/>
        <w:numPr>
          <w:ilvl w:val="0"/>
          <w:numId w:val="0"/>
        </w:numPr>
        <w:ind w:left="792" w:hanging="360"/>
        <w:rPr>
          <w:lang w:val="pt-BR" w:bidi="pt-BR"/>
        </w:rPr>
      </w:pPr>
    </w:p>
    <w:p w14:paraId="77693044" w14:textId="21D19550" w:rsidR="0097443C" w:rsidRDefault="0097443C" w:rsidP="0097443C">
      <w:pPr>
        <w:pStyle w:val="Ttulo2"/>
        <w:rPr>
          <w:lang w:val="pt-BR" w:bidi="pt-BR"/>
        </w:rPr>
      </w:pPr>
      <w:r w:rsidRPr="0097443C">
        <w:rPr>
          <w:lang w:val="pt-BR" w:bidi="pt-BR"/>
        </w:rPr>
        <w:lastRenderedPageBreak/>
        <w:t xml:space="preserve">Passo 4: Mudar o Modo de Mesclagem (Blend </w:t>
      </w:r>
      <w:proofErr w:type="spellStart"/>
      <w:r w:rsidRPr="0097443C">
        <w:rPr>
          <w:lang w:val="pt-BR" w:bidi="pt-BR"/>
        </w:rPr>
        <w:t>Mode</w:t>
      </w:r>
      <w:proofErr w:type="spellEnd"/>
      <w:r w:rsidRPr="0097443C">
        <w:rPr>
          <w:lang w:val="pt-BR" w:bidi="pt-BR"/>
        </w:rPr>
        <w:t>)</w:t>
      </w:r>
    </w:p>
    <w:p w14:paraId="3F721A33" w14:textId="59E659E7" w:rsidR="0097443C" w:rsidRPr="0097443C" w:rsidRDefault="0097443C" w:rsidP="0097443C">
      <w:pPr>
        <w:rPr>
          <w:lang w:val="pt-BR" w:bidi="pt-BR"/>
        </w:rPr>
      </w:pPr>
      <w:r w:rsidRPr="0097443C">
        <w:rPr>
          <w:lang w:val="pt-BR" w:bidi="pt-BR"/>
        </w:rPr>
        <w:t>Agora vamos fazer a tinta interagir com a textura do cabelo original:</w:t>
      </w:r>
    </w:p>
    <w:p w14:paraId="5C031EF0" w14:textId="384129DD" w:rsidR="0097443C" w:rsidRPr="0097443C" w:rsidRDefault="0097443C" w:rsidP="0097443C">
      <w:pPr>
        <w:pStyle w:val="Numerada"/>
        <w:numPr>
          <w:ilvl w:val="0"/>
          <w:numId w:val="39"/>
        </w:numPr>
        <w:rPr>
          <w:lang w:val="pt-BR" w:bidi="pt-BR"/>
        </w:rPr>
      </w:pPr>
      <w:r w:rsidRPr="0097443C">
        <w:rPr>
          <w:lang w:val="pt-BR" w:bidi="pt-BR"/>
        </w:rPr>
        <w:t>No topo do painel de Camadas, procure pela opção Modo (que por padrão está em Normal).</w:t>
      </w:r>
    </w:p>
    <w:p w14:paraId="7EC6CABB" w14:textId="77777777" w:rsidR="0097443C" w:rsidRPr="0097443C" w:rsidRDefault="0097443C" w:rsidP="0097443C">
      <w:pPr>
        <w:pStyle w:val="Numerada"/>
        <w:numPr>
          <w:ilvl w:val="0"/>
          <w:numId w:val="39"/>
        </w:numPr>
        <w:rPr>
          <w:lang w:val="pt-BR" w:bidi="pt-BR"/>
        </w:rPr>
      </w:pPr>
      <w:r w:rsidRPr="0097443C">
        <w:rPr>
          <w:lang w:val="pt-BR" w:bidi="pt-BR"/>
        </w:rPr>
        <w:t xml:space="preserve">Mude o modo para Luz Suave (Soft Light) </w:t>
      </w:r>
      <w:proofErr w:type="gramStart"/>
      <w:r w:rsidRPr="0097443C">
        <w:rPr>
          <w:lang w:val="pt-BR" w:bidi="pt-BR"/>
        </w:rPr>
        <w:t>ou Sobrepor</w:t>
      </w:r>
      <w:proofErr w:type="gramEnd"/>
      <w:r w:rsidRPr="0097443C">
        <w:rPr>
          <w:lang w:val="pt-BR" w:bidi="pt-BR"/>
        </w:rPr>
        <w:t xml:space="preserve"> (Overlay).</w:t>
      </w:r>
    </w:p>
    <w:p w14:paraId="3A1FF790" w14:textId="77777777" w:rsidR="0097443C" w:rsidRDefault="0097443C" w:rsidP="0097443C">
      <w:pPr>
        <w:pStyle w:val="Numerada"/>
        <w:numPr>
          <w:ilvl w:val="0"/>
          <w:numId w:val="0"/>
        </w:numPr>
        <w:rPr>
          <w:lang w:val="pt-BR" w:bidi="pt-BR"/>
        </w:rPr>
      </w:pPr>
    </w:p>
    <w:p w14:paraId="5F6581E8" w14:textId="44EEF296" w:rsidR="0097443C" w:rsidRPr="0097443C" w:rsidRDefault="0097443C" w:rsidP="0097443C">
      <w:pPr>
        <w:pStyle w:val="Numerada"/>
        <w:numPr>
          <w:ilvl w:val="0"/>
          <w:numId w:val="0"/>
        </w:numPr>
        <w:rPr>
          <w:lang w:val="pt-BR" w:bidi="pt-BR"/>
        </w:rPr>
      </w:pPr>
      <w:r w:rsidRPr="0097443C">
        <w:rPr>
          <w:lang w:val="pt-BR" w:bidi="pt-BR"/>
        </w:rPr>
        <w:t>Dica didática: O modo Luz Suave dá um efeito mais natural, enquanto o Sobrepor deixa a cor mais intensa e vibrante.</w:t>
      </w:r>
    </w:p>
    <w:p w14:paraId="3C205F75" w14:textId="77777777" w:rsidR="0097443C" w:rsidRDefault="0097443C" w:rsidP="0097443C">
      <w:pPr>
        <w:pStyle w:val="Numerada"/>
        <w:numPr>
          <w:ilvl w:val="0"/>
          <w:numId w:val="0"/>
        </w:numPr>
        <w:rPr>
          <w:lang w:val="pt-BR" w:bidi="pt-BR"/>
        </w:rPr>
      </w:pPr>
    </w:p>
    <w:p w14:paraId="70F6DA88" w14:textId="2DF42A1C" w:rsidR="0097443C" w:rsidRDefault="0097443C" w:rsidP="0097443C">
      <w:pPr>
        <w:pStyle w:val="Ttulo2"/>
        <w:rPr>
          <w:lang w:val="pt-BR" w:bidi="pt-BR"/>
        </w:rPr>
      </w:pPr>
      <w:r w:rsidRPr="0097443C">
        <w:rPr>
          <w:lang w:val="pt-BR" w:bidi="pt-BR"/>
        </w:rPr>
        <w:t>Passo 5: Refinar as Bordas com Máscara de Camada</w:t>
      </w:r>
    </w:p>
    <w:p w14:paraId="492A744A" w14:textId="6EE249C1" w:rsidR="0097443C" w:rsidRPr="0097443C" w:rsidRDefault="0097443C" w:rsidP="0097443C">
      <w:pPr>
        <w:rPr>
          <w:lang w:val="pt-BR" w:bidi="pt-BR"/>
        </w:rPr>
      </w:pPr>
      <w:r w:rsidRPr="0097443C">
        <w:rPr>
          <w:lang w:val="pt-BR" w:bidi="pt-BR"/>
        </w:rPr>
        <w:t>Para apagar as sobras que borraram a pele ou o fundo sem destruir a pintura:</w:t>
      </w:r>
    </w:p>
    <w:p w14:paraId="6ED4BF1E" w14:textId="2D81759B" w:rsidR="0097443C" w:rsidRPr="0097443C" w:rsidRDefault="0097443C" w:rsidP="0097443C">
      <w:pPr>
        <w:pStyle w:val="Numerada"/>
        <w:numPr>
          <w:ilvl w:val="0"/>
          <w:numId w:val="40"/>
        </w:numPr>
        <w:rPr>
          <w:lang w:val="pt-BR" w:bidi="pt-BR"/>
        </w:rPr>
      </w:pPr>
      <w:r w:rsidRPr="0097443C">
        <w:rPr>
          <w:lang w:val="pt-BR" w:bidi="pt-BR"/>
        </w:rPr>
        <w:t>Clique com o botão direito em cima da camada Cor do Cabelo e selecione Adicionar Máscara de Camada.</w:t>
      </w:r>
    </w:p>
    <w:p w14:paraId="72B4CB8B" w14:textId="77777777" w:rsidR="0097443C" w:rsidRPr="0097443C" w:rsidRDefault="0097443C" w:rsidP="0097443C">
      <w:pPr>
        <w:pStyle w:val="Numerada"/>
        <w:numPr>
          <w:ilvl w:val="0"/>
          <w:numId w:val="40"/>
        </w:numPr>
        <w:rPr>
          <w:lang w:val="pt-BR" w:bidi="pt-BR"/>
        </w:rPr>
      </w:pPr>
      <w:r w:rsidRPr="0097443C">
        <w:rPr>
          <w:lang w:val="pt-BR" w:bidi="pt-BR"/>
        </w:rPr>
        <w:t>Escolha a opção Branca (opacidade total) e clique em Adicionar.</w:t>
      </w:r>
    </w:p>
    <w:p w14:paraId="1CF19832" w14:textId="77777777" w:rsidR="0097443C" w:rsidRPr="0097443C" w:rsidRDefault="0097443C" w:rsidP="0097443C">
      <w:pPr>
        <w:pStyle w:val="Numerada"/>
        <w:numPr>
          <w:ilvl w:val="0"/>
          <w:numId w:val="40"/>
        </w:numPr>
        <w:rPr>
          <w:lang w:val="pt-BR" w:bidi="pt-BR"/>
        </w:rPr>
      </w:pPr>
      <w:r w:rsidRPr="0097443C">
        <w:rPr>
          <w:lang w:val="pt-BR" w:bidi="pt-BR"/>
        </w:rPr>
        <w:t>Selecione a Ferramenta Pincel (P) e mude a cor do seu pincel para Preto puro.</w:t>
      </w:r>
    </w:p>
    <w:p w14:paraId="7B688403" w14:textId="77777777" w:rsidR="0097443C" w:rsidRPr="0097443C" w:rsidRDefault="0097443C" w:rsidP="0097443C">
      <w:pPr>
        <w:pStyle w:val="Numerada"/>
        <w:numPr>
          <w:ilvl w:val="0"/>
          <w:numId w:val="40"/>
        </w:numPr>
        <w:rPr>
          <w:lang w:val="pt-BR" w:bidi="pt-BR"/>
        </w:rPr>
      </w:pPr>
      <w:r w:rsidRPr="0097443C">
        <w:rPr>
          <w:lang w:val="pt-BR" w:bidi="pt-BR"/>
        </w:rPr>
        <w:t>Pinte com o preto nas áreas borradas (rosto, testa, fundo). Você verá que o preto na máscara esconde a cor, "apagando" os erros de forma cirúrgica.</w:t>
      </w:r>
    </w:p>
    <w:p w14:paraId="7CBC0F79" w14:textId="739D5CB9" w:rsidR="0097443C" w:rsidRPr="0097443C" w:rsidRDefault="0097443C" w:rsidP="0097443C">
      <w:pPr>
        <w:pStyle w:val="Numerada"/>
        <w:numPr>
          <w:ilvl w:val="0"/>
          <w:numId w:val="0"/>
        </w:numPr>
        <w:ind w:left="432"/>
        <w:rPr>
          <w:lang w:val="pt-BR" w:bidi="pt-BR"/>
        </w:rPr>
      </w:pPr>
    </w:p>
    <w:p w14:paraId="12896C56" w14:textId="6897BAE3" w:rsidR="0097443C" w:rsidRDefault="0097443C" w:rsidP="0097443C">
      <w:pPr>
        <w:pStyle w:val="Numerada"/>
        <w:numPr>
          <w:ilvl w:val="0"/>
          <w:numId w:val="0"/>
        </w:numPr>
        <w:rPr>
          <w:lang w:val="pt-BR" w:bidi="pt-BR"/>
        </w:rPr>
      </w:pPr>
      <w:r w:rsidRPr="0097443C">
        <w:rPr>
          <w:lang w:val="pt-BR" w:bidi="pt-BR"/>
        </w:rPr>
        <w:t>Se apagar demais: Mude a cor do pincel para Branco e pinte novamente para recuperar a cor do cabelo.</w:t>
      </w:r>
    </w:p>
    <w:p w14:paraId="48A49732" w14:textId="77777777" w:rsidR="0097443C" w:rsidRDefault="0097443C" w:rsidP="0097443C">
      <w:pPr>
        <w:pStyle w:val="Numerada"/>
        <w:numPr>
          <w:ilvl w:val="0"/>
          <w:numId w:val="0"/>
        </w:numPr>
        <w:rPr>
          <w:lang w:val="pt-BR" w:bidi="pt-BR"/>
        </w:rPr>
      </w:pPr>
    </w:p>
    <w:p w14:paraId="64E947D0" w14:textId="541D471A" w:rsidR="0097443C" w:rsidRDefault="0097443C" w:rsidP="0097443C">
      <w:pPr>
        <w:pStyle w:val="Ttulo2"/>
        <w:rPr>
          <w:lang w:val="pt-BR" w:bidi="pt-BR"/>
        </w:rPr>
      </w:pPr>
      <w:r w:rsidRPr="0097443C">
        <w:rPr>
          <w:lang w:val="pt-BR" w:bidi="pt-BR"/>
        </w:rPr>
        <w:t>Passo 6: Ajustar a Intensidade (Opcional)</w:t>
      </w:r>
    </w:p>
    <w:p w14:paraId="6474DC50" w14:textId="0C4373E4" w:rsidR="0097443C" w:rsidRDefault="0097443C" w:rsidP="0097443C">
      <w:pPr>
        <w:rPr>
          <w:lang w:val="pt-BR" w:bidi="pt-BR"/>
        </w:rPr>
      </w:pPr>
      <w:r w:rsidRPr="0097443C">
        <w:rPr>
          <w:lang w:val="pt-BR" w:bidi="pt-BR"/>
        </w:rPr>
        <w:t>Se a cor ficou muito forte ou artificial:</w:t>
      </w:r>
    </w:p>
    <w:p w14:paraId="7664E123" w14:textId="544AADFA" w:rsidR="0097443C" w:rsidRPr="0097443C" w:rsidRDefault="0097443C" w:rsidP="0097443C">
      <w:pPr>
        <w:pStyle w:val="Numerada"/>
        <w:numPr>
          <w:ilvl w:val="0"/>
          <w:numId w:val="42"/>
        </w:numPr>
        <w:rPr>
          <w:lang w:val="pt-BR" w:bidi="pt-BR"/>
        </w:rPr>
      </w:pPr>
      <w:r w:rsidRPr="0097443C">
        <w:rPr>
          <w:lang w:val="pt-BR" w:bidi="pt-BR"/>
        </w:rPr>
        <w:t>Selecione a camada Cor do Cabelo.</w:t>
      </w:r>
    </w:p>
    <w:p w14:paraId="044E9CF7" w14:textId="54F656E1" w:rsidR="0097443C" w:rsidRPr="0097443C" w:rsidRDefault="0097443C" w:rsidP="0097443C">
      <w:pPr>
        <w:pStyle w:val="Numerada"/>
        <w:numPr>
          <w:ilvl w:val="0"/>
          <w:numId w:val="40"/>
        </w:numPr>
        <w:rPr>
          <w:lang w:val="pt-BR" w:bidi="pt-BR"/>
        </w:rPr>
      </w:pPr>
      <w:r w:rsidRPr="0097443C">
        <w:rPr>
          <w:lang w:val="pt-BR" w:bidi="pt-BR"/>
        </w:rPr>
        <w:t>Dim</w:t>
      </w:r>
      <w:r w:rsidR="000421D6">
        <w:rPr>
          <w:lang w:val="pt-BR" w:bidi="pt-BR"/>
        </w:rPr>
        <w:t xml:space="preserve">inua </w:t>
      </w:r>
      <w:r w:rsidRPr="0097443C">
        <w:rPr>
          <w:lang w:val="pt-BR" w:bidi="pt-BR"/>
        </w:rPr>
        <w:t>a Opacidade da camada (no controle deslizante acima das camadas) até encontrar o equilíbrio perfeito.</w:t>
      </w:r>
    </w:p>
    <w:sectPr w:rsidR="0097443C" w:rsidRPr="0097443C" w:rsidSect="00031937">
      <w:footerReference w:type="default" r:id="rId8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8080" w14:textId="77777777" w:rsidR="00CF6FD0" w:rsidRDefault="00CF6FD0">
      <w:pPr>
        <w:spacing w:line="240" w:lineRule="auto"/>
      </w:pPr>
      <w:r>
        <w:separator/>
      </w:r>
    </w:p>
  </w:endnote>
  <w:endnote w:type="continuationSeparator" w:id="0">
    <w:p w14:paraId="25260400" w14:textId="77777777" w:rsidR="00CF6FD0" w:rsidRDefault="00CF6FD0">
      <w:pPr>
        <w:spacing w:line="240" w:lineRule="auto"/>
      </w:pPr>
      <w:r>
        <w:continuationSeparator/>
      </w:r>
    </w:p>
  </w:endnote>
  <w:endnote w:type="continuationNotice" w:id="1">
    <w:p w14:paraId="0A0F9A01" w14:textId="77777777" w:rsidR="00CF6FD0" w:rsidRDefault="00CF6FD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7C9EA5C4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6D4A3CC6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8E615" w14:textId="77777777" w:rsidR="00CF6FD0" w:rsidRDefault="00CF6FD0">
      <w:pPr>
        <w:spacing w:line="240" w:lineRule="auto"/>
      </w:pPr>
      <w:r>
        <w:separator/>
      </w:r>
    </w:p>
  </w:footnote>
  <w:footnote w:type="continuationSeparator" w:id="0">
    <w:p w14:paraId="5719D392" w14:textId="77777777" w:rsidR="00CF6FD0" w:rsidRDefault="00CF6FD0">
      <w:pPr>
        <w:spacing w:line="240" w:lineRule="auto"/>
      </w:pPr>
      <w:r>
        <w:continuationSeparator/>
      </w:r>
    </w:p>
  </w:footnote>
  <w:footnote w:type="continuationNotice" w:id="1">
    <w:p w14:paraId="7EC38E6D" w14:textId="77777777" w:rsidR="00CF6FD0" w:rsidRDefault="00CF6FD0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9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523187">
    <w:abstractNumId w:val="18"/>
  </w:num>
  <w:num w:numId="2" w16cid:durableId="643504819">
    <w:abstractNumId w:val="18"/>
    <w:lvlOverride w:ilvl="0">
      <w:startOverride w:val="1"/>
    </w:lvlOverride>
  </w:num>
  <w:num w:numId="3" w16cid:durableId="1341541129">
    <w:abstractNumId w:val="18"/>
  </w:num>
  <w:num w:numId="4" w16cid:durableId="1484085669">
    <w:abstractNumId w:val="18"/>
    <w:lvlOverride w:ilvl="0">
      <w:startOverride w:val="1"/>
    </w:lvlOverride>
  </w:num>
  <w:num w:numId="5" w16cid:durableId="1452624823">
    <w:abstractNumId w:val="8"/>
  </w:num>
  <w:num w:numId="6" w16cid:durableId="797799251">
    <w:abstractNumId w:val="18"/>
    <w:lvlOverride w:ilvl="0">
      <w:startOverride w:val="1"/>
    </w:lvlOverride>
  </w:num>
  <w:num w:numId="7" w16cid:durableId="9014796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7876798">
    <w:abstractNumId w:val="10"/>
  </w:num>
  <w:num w:numId="9" w16cid:durableId="7924094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680390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65607388">
    <w:abstractNumId w:val="7"/>
  </w:num>
  <w:num w:numId="12" w16cid:durableId="280650831">
    <w:abstractNumId w:val="6"/>
  </w:num>
  <w:num w:numId="13" w16cid:durableId="2125539774">
    <w:abstractNumId w:val="5"/>
  </w:num>
  <w:num w:numId="14" w16cid:durableId="1259678308">
    <w:abstractNumId w:val="4"/>
  </w:num>
  <w:num w:numId="15" w16cid:durableId="66077263">
    <w:abstractNumId w:val="3"/>
  </w:num>
  <w:num w:numId="16" w16cid:durableId="599995984">
    <w:abstractNumId w:val="2"/>
  </w:num>
  <w:num w:numId="17" w16cid:durableId="795879923">
    <w:abstractNumId w:val="1"/>
  </w:num>
  <w:num w:numId="18" w16cid:durableId="1067726096">
    <w:abstractNumId w:val="0"/>
  </w:num>
  <w:num w:numId="19" w16cid:durableId="1789741228">
    <w:abstractNumId w:val="19"/>
  </w:num>
  <w:num w:numId="20" w16cid:durableId="1082533704">
    <w:abstractNumId w:val="9"/>
  </w:num>
  <w:num w:numId="21" w16cid:durableId="499085792">
    <w:abstractNumId w:val="17"/>
  </w:num>
  <w:num w:numId="22" w16cid:durableId="1744058348">
    <w:abstractNumId w:val="16"/>
  </w:num>
  <w:num w:numId="23" w16cid:durableId="877622204">
    <w:abstractNumId w:val="15"/>
  </w:num>
  <w:num w:numId="24" w16cid:durableId="1452477634">
    <w:abstractNumId w:val="11"/>
  </w:num>
  <w:num w:numId="25" w16cid:durableId="918255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4407975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522103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609183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44369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345461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526528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105724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400937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94170435">
    <w:abstractNumId w:val="13"/>
  </w:num>
  <w:num w:numId="35" w16cid:durableId="503400418">
    <w:abstractNumId w:val="14"/>
  </w:num>
  <w:num w:numId="36" w16cid:durableId="516041678">
    <w:abstractNumId w:val="12"/>
  </w:num>
  <w:num w:numId="37" w16cid:durableId="199343905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521531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555363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992218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4792668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099784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3C"/>
    <w:rsid w:val="00016748"/>
    <w:rsid w:val="00031937"/>
    <w:rsid w:val="000421D6"/>
    <w:rsid w:val="0006567E"/>
    <w:rsid w:val="000760DB"/>
    <w:rsid w:val="000D2E5D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6D6020"/>
    <w:rsid w:val="007070BB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7443C"/>
    <w:rsid w:val="00980085"/>
    <w:rsid w:val="00987860"/>
    <w:rsid w:val="00997127"/>
    <w:rsid w:val="009D216F"/>
    <w:rsid w:val="009D3248"/>
    <w:rsid w:val="00A10925"/>
    <w:rsid w:val="00A65E8A"/>
    <w:rsid w:val="00A87896"/>
    <w:rsid w:val="00AC1EE7"/>
    <w:rsid w:val="00B21FD9"/>
    <w:rsid w:val="00B650C6"/>
    <w:rsid w:val="00B90B3B"/>
    <w:rsid w:val="00BA63C2"/>
    <w:rsid w:val="00BC6939"/>
    <w:rsid w:val="00BD0BC4"/>
    <w:rsid w:val="00BE1875"/>
    <w:rsid w:val="00BE45C8"/>
    <w:rsid w:val="00BF2331"/>
    <w:rsid w:val="00BF7463"/>
    <w:rsid w:val="00C30889"/>
    <w:rsid w:val="00C90A2E"/>
    <w:rsid w:val="00CC5861"/>
    <w:rsid w:val="00CF6FD0"/>
    <w:rsid w:val="00D30B81"/>
    <w:rsid w:val="00D3649E"/>
    <w:rsid w:val="00D65327"/>
    <w:rsid w:val="00DF0FDA"/>
    <w:rsid w:val="00E142DA"/>
    <w:rsid w:val="00E16F51"/>
    <w:rsid w:val="00EB0B6E"/>
    <w:rsid w:val="00EE70C1"/>
    <w:rsid w:val="00F169E1"/>
    <w:rsid w:val="00F77B79"/>
    <w:rsid w:val="00F866A8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501B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0C7C445C-43B8-42A6-86DE-68DD7FE8C3B1%7d\%7bB41C7D30-D50A-48A2-ABE9-A1AA0E0DAF74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{B41C7D30-D50A-48A2-ABE9-A1AA0E0DAF74}TFc97815bb-36b3-4f03-9a37-9a8516cb4bec36d52261_win32-f80666cabcfb</Template>
  <TotalTime>0</TotalTime>
  <Pages>2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2026-05-25T22:15:00Z</dcterms:created>
  <dcterms:modified xsi:type="dcterms:W3CDTF">2026-05-25T22:28:00Z</dcterms:modified>
</cp:coreProperties>
</file>